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EA350" w14:textId="33335C13" w:rsidR="007C1162" w:rsidRDefault="007C1162" w:rsidP="007C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D9C1BE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14:paraId="58E7B068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14:paraId="4B675BC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14:paraId="57398F0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30EB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BF575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8770B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AEAF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546E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DA35F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8147B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A9B110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FAB4B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F48F4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2A523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1E346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98CA9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14:paraId="51A1251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182D69" w14:textId="5A4DDB0B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092D102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693EF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14:paraId="1FA0C89F" w14:textId="77777777" w:rsidR="007C1162" w:rsidRDefault="007C1162" w:rsidP="007C1162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D352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2D1E9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C5A3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1D6FA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524A8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0272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E758ED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B3FF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26FC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6045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419DE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51528885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664C30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14:paraId="13F17F6E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14:paraId="32B25FA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14:paraId="000B4D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CACC39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1AD77B7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7A8CAB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Мокина Елена Евгеньевна</w:t>
      </w:r>
    </w:p>
    <w:p w14:paraId="0175AEB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1ABB7879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50967F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74E641EF" w14:textId="77777777" w:rsidR="007C1162" w:rsidRDefault="007C1162" w:rsidP="007C1162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07C7628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01CDB639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BD46C71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330E36BF" w14:textId="1B5A9610" w:rsidR="007C1162" w:rsidRPr="00FC13B1" w:rsidRDefault="007C1162" w:rsidP="00FC13B1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14:paraId="4B382157" w14:textId="03380882" w:rsidR="00281E3D" w:rsidRDefault="00281E3D" w:rsidP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FFEB72" w14:textId="7388DB5F" w:rsidR="00281E3D" w:rsidRPr="00AD1A2A" w:rsidRDefault="00AD1A2A" w:rsidP="00AD1A2A">
      <w:pP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</w:pPr>
      <w:r w:rsidRPr="00AD1A2A"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anchor distT="0" distB="0" distL="114300" distR="114300" simplePos="0" relativeHeight="251658240" behindDoc="1" locked="0" layoutInCell="1" allowOverlap="1" wp14:anchorId="0299494E" wp14:editId="5E16F4A1">
            <wp:simplePos x="0" y="0"/>
            <wp:positionH relativeFrom="column">
              <wp:posOffset>15875</wp:posOffset>
            </wp:positionH>
            <wp:positionV relativeFrom="paragraph">
              <wp:posOffset>4559300</wp:posOffset>
            </wp:positionV>
            <wp:extent cx="5733415" cy="1282700"/>
            <wp:effectExtent l="0" t="0" r="635" b="0"/>
            <wp:wrapThrough wrapText="bothSides">
              <wp:wrapPolygon edited="0">
                <wp:start x="0" y="0"/>
                <wp:lineTo x="0" y="21172"/>
                <wp:lineTo x="21531" y="21172"/>
                <wp:lineTo x="2153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1A2A"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anchor distT="0" distB="0" distL="114300" distR="114300" simplePos="0" relativeHeight="251659264" behindDoc="1" locked="0" layoutInCell="1" allowOverlap="1" wp14:anchorId="7463F3D7" wp14:editId="2BC92180">
            <wp:simplePos x="0" y="0"/>
            <wp:positionH relativeFrom="column">
              <wp:posOffset>16510</wp:posOffset>
            </wp:positionH>
            <wp:positionV relativeFrom="paragraph">
              <wp:posOffset>1489075</wp:posOffset>
            </wp:positionV>
            <wp:extent cx="5733415" cy="3074035"/>
            <wp:effectExtent l="0" t="0" r="635" b="0"/>
            <wp:wrapThrough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br w:type="page"/>
      </w:r>
    </w:p>
    <w:p w14:paraId="08AA03C3" w14:textId="77777777" w:rsidR="00281E3D" w:rsidRPr="00AD1A2A" w:rsidRDefault="00281E3D" w:rsidP="00AD1A2A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20B64E0F" w14:textId="77777777" w:rsidR="00281E3D" w:rsidRDefault="00281E3D" w:rsidP="00E16D3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000001" w14:textId="771F3B2B" w:rsidR="00A2466F" w:rsidRDefault="00EE762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Тест-кейсы:</w:t>
      </w:r>
    </w:p>
    <w:p w14:paraId="08D3F291" w14:textId="3837D247" w:rsidR="004A37B3" w:rsidRPr="00887F86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1</w:t>
      </w:r>
    </w:p>
    <w:p w14:paraId="460D4D36" w14:textId="31A45397" w:rsidR="004A37B3" w:rsidRPr="009D79CA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Заголовок: Проверка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случайных чисел, отсортированных по порядку</w:t>
      </w:r>
    </w:p>
    <w:p w14:paraId="0757F4BA" w14:textId="4F868F4A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https://calcus.ru/random-number</w:t>
      </w:r>
    </w:p>
    <w:p w14:paraId="54542A75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294D3016" w14:textId="01BEA686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"Количество чисел" значение 10</w:t>
      </w:r>
    </w:p>
    <w:p w14:paraId="113A8460" w14:textId="27D4C19E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в поле "Минимальное значение числа из 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>диапазона" значение 10</w:t>
      </w:r>
    </w:p>
    <w:p w14:paraId="0CF51C30" w14:textId="6FD9E06F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"Максимальное значение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 xml:space="preserve"> числа из диапазона" значение 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20</w:t>
      </w:r>
    </w:p>
    <w:p w14:paraId="6D0CC7F1" w14:textId="41D8C333" w:rsid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Нажать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Checkbox</w:t>
      </w:r>
      <w:r w:rsidRPr="009D79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>
        <w:rPr>
          <w:rFonts w:ascii="Segoe UI" w:hAnsi="Segoe UI" w:cs="Segoe UI"/>
          <w:color w:val="222222"/>
          <w:sz w:val="21"/>
          <w:szCs w:val="21"/>
          <w:shd w:val="clear" w:color="auto" w:fill="ECF0F1"/>
        </w:rPr>
        <w:t>Сортировать результаты по порядку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38640E78" w14:textId="3FCD1226" w:rsidR="004A37B3" w:rsidRPr="009D79CA" w:rsidRDefault="004A37B3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18BEA4E" w14:textId="2574A17C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OP: Снизу формы в п</w:t>
      </w:r>
      <w:r w:rsidR="009D79CA">
        <w:rPr>
          <w:rFonts w:ascii="Times New Roman" w:eastAsia="Times New Roman" w:hAnsi="Times New Roman" w:cs="Times New Roman"/>
          <w:sz w:val="24"/>
          <w:szCs w:val="24"/>
        </w:rPr>
        <w:t xml:space="preserve">анели результатов расчёта </w:t>
      </w:r>
      <w:proofErr w:type="spellStart"/>
      <w:r w:rsidR="009D79CA">
        <w:rPr>
          <w:rFonts w:ascii="Times New Roman" w:eastAsia="Times New Roman" w:hAnsi="Times New Roman" w:cs="Times New Roman"/>
          <w:sz w:val="24"/>
          <w:szCs w:val="24"/>
        </w:rPr>
        <w:t>вывед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ется</w:t>
      </w:r>
      <w:proofErr w:type="spellEnd"/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случайные числа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 диапазона от 10 до 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расположенные в порядке возрастания</w:t>
      </w:r>
    </w:p>
    <w:p w14:paraId="65C3F7BF" w14:textId="77777777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043760" w14:textId="47DC0BCE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BDCADB" wp14:editId="44153C66">
            <wp:extent cx="5733415" cy="25095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B48F" w14:textId="4680237D" w:rsidR="00AD1A2A" w:rsidRDefault="00AD1A2A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A2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DE44D5" wp14:editId="360371BA">
            <wp:extent cx="4572638" cy="151468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7F3" w14:textId="3355E57B" w:rsidR="00AD1A2A" w:rsidRDefault="00AD1A2A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A2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516632" wp14:editId="3244EE6A">
            <wp:extent cx="5733415" cy="853888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F436" w14:textId="6B967A0B" w:rsidR="00F054B5" w:rsidRP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видно</w:t>
      </w:r>
      <w:r w:rsidRP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, значение посчиталось на сервере, клиент же просто отобразил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результат</w:t>
      </w:r>
    </w:p>
    <w:p w14:paraId="1FA8B4F0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225BE" w14:textId="69ADF7BA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2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Заголовок: Проверка вывода ошибки в поле “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Минимальное значение числа из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при вводе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значения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больше</w:t>
      </w:r>
      <w:r>
        <w:rPr>
          <w:rFonts w:ascii="Times New Roman" w:eastAsia="Times New Roman" w:hAnsi="Times New Roman" w:cs="Times New Roman"/>
          <w:sz w:val="24"/>
          <w:szCs w:val="24"/>
        </w:rPr>
        <w:t>, чем в поле "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Максимальное значение числа из 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</w:p>
    <w:p w14:paraId="6CDEB998" w14:textId="20F3E5E3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https://calcus.ru/random-number</w:t>
      </w:r>
    </w:p>
    <w:p w14:paraId="3782F8AD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27534977" w14:textId="0A99323E" w:rsidR="004A37B3" w:rsidRPr="00887F86" w:rsidRDefault="004A37B3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Количество чисел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782366D9" w14:textId="21EB25CE" w:rsidR="00887F86" w:rsidRPr="00887F86" w:rsidRDefault="00887F86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Минимальное значение числа из диапазона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101</w:t>
      </w:r>
    </w:p>
    <w:p w14:paraId="729C7AE4" w14:textId="4185ED70" w:rsidR="00887F86" w:rsidRPr="00887F86" w:rsidRDefault="00887F86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Максимальное значение числа из диапазона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772A29F9" w14:textId="34D04F4F" w:rsidR="004A37B3" w:rsidRPr="00887F86" w:rsidRDefault="004A37B3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7993044" w14:textId="5E9CD27D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OP: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Над кнопкой «Генерировать» должна появиться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0279">
        <w:rPr>
          <w:rFonts w:ascii="Times New Roman" w:eastAsia="Times New Roman" w:hAnsi="Times New Roman" w:cs="Times New Roman"/>
          <w:sz w:val="24"/>
          <w:szCs w:val="24"/>
        </w:rPr>
        <w:t>ошибка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87F86">
        <w:rPr>
          <w:rFonts w:ascii="Segoe UI" w:hAnsi="Segoe UI" w:cs="Segoe UI"/>
          <w:color w:val="DC3545"/>
          <w:sz w:val="21"/>
          <w:szCs w:val="21"/>
          <w:shd w:val="clear" w:color="auto" w:fill="FBFCFC"/>
        </w:rPr>
        <w:t>Заданного диапазона недостаточно для получения необходимого количества уникальных чисел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ADD6F74" w14:textId="40A23E54" w:rsidR="004A37B3" w:rsidRDefault="00F054B5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3DE13A" wp14:editId="0FBEADCF">
            <wp:extent cx="5733415" cy="19786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3592" w14:textId="7EB9B144" w:rsidR="00AD1A2A" w:rsidRDefault="00AD1A2A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A2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4D28999" wp14:editId="0BF581C9">
            <wp:extent cx="4572638" cy="151468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AF45" w14:textId="406303F1" w:rsidR="00AD1A2A" w:rsidRPr="00AD1A2A" w:rsidRDefault="00AD1A2A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A2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9B1835" wp14:editId="60C5F453">
            <wp:extent cx="5733415" cy="755658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2ED" w14:textId="52E351D5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Как </w:t>
      </w:r>
      <w:bookmarkStart w:id="0" w:name="_GoBack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видно</w:t>
      </w:r>
      <w:r w:rsidRPr="00F054B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калькулятор успешно обработал ошибку и вывел ее</w:t>
      </w:r>
    </w:p>
    <w:p w14:paraId="5C098B4F" w14:textId="2F315D2C" w:rsidR="004A37B3" w:rsidRPr="00325C51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3</w:t>
      </w:r>
      <w:r w:rsidRPr="00B20279">
        <w:rPr>
          <w:rFonts w:ascii="Times New Roman" w:eastAsia="Times New Roman" w:hAnsi="Times New Roman" w:cs="Times New Roman"/>
          <w:sz w:val="24"/>
          <w:szCs w:val="24"/>
          <w:u w:val="single"/>
        </w:rPr>
        <w:br/>
        <w:t xml:space="preserve">Заголовок: Проверка </w:t>
      </w:r>
      <w:r w:rsidR="00325C51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работы кнопки</w:t>
      </w:r>
      <w:r w:rsidRPr="00B2027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325C51" w:rsidRPr="009D79CA">
        <w:rPr>
          <w:rFonts w:ascii="Times New Roman" w:eastAsia="Times New Roman" w:hAnsi="Times New Roman" w:cs="Times New Roman"/>
          <w:sz w:val="24"/>
          <w:szCs w:val="24"/>
        </w:rPr>
        <w:t>“Начать новый рас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>чет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75322B31" w14:textId="1555AF4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hyperlink r:id="rId14">
        <w:r w:rsidR="00887F86" w:rsidRPr="00887F86">
          <w:t xml:space="preserve"> </w:t>
        </w:r>
        <w:r w:rsidR="00887F86" w:rsidRPr="00887F8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https://calcus.ru/random-number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j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и выполнить позитивный сценарий заполнения формы</w:t>
      </w:r>
    </w:p>
    <w:p w14:paraId="20AFDA4F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3F2290F9" w14:textId="77777777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"Количество чисел" значение 10</w:t>
      </w:r>
    </w:p>
    <w:p w14:paraId="2C2076B3" w14:textId="74998EA0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</w:t>
      </w:r>
      <w:bookmarkEnd w:id="0"/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 поле "Минимальное значение </w:t>
      </w:r>
      <w:r w:rsidR="00F054B5">
        <w:rPr>
          <w:rFonts w:ascii="Times New Roman" w:eastAsia="Times New Roman" w:hAnsi="Times New Roman" w:cs="Times New Roman"/>
          <w:sz w:val="24"/>
          <w:szCs w:val="24"/>
        </w:rPr>
        <w:t>числа из диапазона" значение 10</w:t>
      </w:r>
    </w:p>
    <w:p w14:paraId="74768D7C" w14:textId="51C86FBA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в поле "Максимальное значение числа из диапазона" значение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50AFF56D" w14:textId="77777777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2A509F1" w14:textId="6EDF3E8E" w:rsidR="004A37B3" w:rsidRPr="009D79CA" w:rsidRDefault="004A37B3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</w:t>
      </w:r>
      <w:r w:rsidR="009D79CA" w:rsidRPr="009D79CA">
        <w:rPr>
          <w:rFonts w:ascii="Times New Roman" w:eastAsia="Times New Roman" w:hAnsi="Times New Roman" w:cs="Times New Roman"/>
          <w:sz w:val="24"/>
          <w:szCs w:val="24"/>
        </w:rPr>
        <w:t>ать на кнопку “Начать новый рас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чет”, который появится справа от кнопки “История расчетов”.</w:t>
      </w:r>
    </w:p>
    <w:p w14:paraId="0BD54959" w14:textId="060B63E6" w:rsidR="004A37B3" w:rsidRDefault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OP: Все поля должны очистить и выставиться по умолчанию, а так же снизу уберется панель результат расчета</w:t>
      </w:r>
    </w:p>
    <w:p w14:paraId="0625C485" w14:textId="4186BE58" w:rsidR="00F054B5" w:rsidRDefault="00F054B5">
      <w:pPr>
        <w:rPr>
          <w:rFonts w:ascii="Times New Roman" w:eastAsia="Times New Roman" w:hAnsi="Times New Roman" w:cs="Times New Roman"/>
          <w:sz w:val="24"/>
          <w:szCs w:val="24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9410E4F" wp14:editId="00A08C30">
            <wp:extent cx="5733415" cy="23488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3C5C" w14:textId="32DC1F64" w:rsidR="00281E3D" w:rsidRDefault="00F054B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видно, появилось несколько ошибок, но никакого ответа от сервера с подробностями об ошибке не пришло</w:t>
      </w:r>
    </w:p>
    <w:p w14:paraId="4C3BA89E" w14:textId="73BA1C35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674DD46" w14:textId="3CE9E319" w:rsidR="00F054B5" w:rsidRDefault="00F054B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408234" w14:textId="2CC2A0EF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09D28E" w14:textId="04E404C2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6D3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протестируйте интерфейс для любого мобильного устройства (приложите 1скрин), напишите баг-репорт если необходимо. </w:t>
      </w:r>
      <w:r w:rsidRPr="00E16D31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DF661A" wp14:editId="0693FC3E">
            <wp:extent cx="5733415" cy="2933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A27" w14:textId="77777777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F82878" w14:textId="41A4BD7A" w:rsidR="00E16D31" w:rsidRDefault="00AD1A2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A2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805C430" wp14:editId="40446198">
            <wp:extent cx="4239217" cy="92405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480" w14:textId="5708043F" w:rsidR="00153621" w:rsidRDefault="0015362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Пример получения ошибки 404, при запросе несуществующей страницы</w:t>
      </w:r>
    </w:p>
    <w:p w14:paraId="61866A56" w14:textId="0D3ACEE2" w:rsidR="00153621" w:rsidRDefault="0015362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53621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41F7E48" wp14:editId="0A20B9AD">
            <wp:extent cx="5733415" cy="1729670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5651" w14:textId="54D17BF3" w:rsidR="00E16D31" w:rsidRPr="00554BAB" w:rsidRDefault="00554B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Созданные задачи для баг репортов:</w:t>
      </w:r>
    </w:p>
    <w:p w14:paraId="093D2949" w14:textId="3FDD76EC" w:rsidR="00E16D31" w:rsidRDefault="002802F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802FE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E280EFB" wp14:editId="6C52083C">
            <wp:extent cx="5733415" cy="358715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52E" w14:textId="023B6039" w:rsidR="00E16D31" w:rsidRPr="00F054B5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E16D31" w:rsidRPr="00F054B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649BE"/>
    <w:multiLevelType w:val="hybridMultilevel"/>
    <w:tmpl w:val="8E0E2B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B3039CC"/>
    <w:multiLevelType w:val="hybridMultilevel"/>
    <w:tmpl w:val="FB02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A08D8"/>
    <w:multiLevelType w:val="hybridMultilevel"/>
    <w:tmpl w:val="ED86D8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120878"/>
    <w:multiLevelType w:val="hybridMultilevel"/>
    <w:tmpl w:val="001A4A18"/>
    <w:lvl w:ilvl="0" w:tplc="B80C2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66F"/>
    <w:rsid w:val="000C2A77"/>
    <w:rsid w:val="00153621"/>
    <w:rsid w:val="002802FE"/>
    <w:rsid w:val="00281E3D"/>
    <w:rsid w:val="00325C51"/>
    <w:rsid w:val="004A37B3"/>
    <w:rsid w:val="00505D1E"/>
    <w:rsid w:val="00554BAB"/>
    <w:rsid w:val="007C1162"/>
    <w:rsid w:val="007C7D61"/>
    <w:rsid w:val="00887F86"/>
    <w:rsid w:val="009D79CA"/>
    <w:rsid w:val="00A2466F"/>
    <w:rsid w:val="00A50FD7"/>
    <w:rsid w:val="00AD1A2A"/>
    <w:rsid w:val="00B20279"/>
    <w:rsid w:val="00B91338"/>
    <w:rsid w:val="00C919AD"/>
    <w:rsid w:val="00E16D31"/>
    <w:rsid w:val="00EE7627"/>
    <w:rsid w:val="00F054B5"/>
    <w:rsid w:val="00FC13B1"/>
    <w:rsid w:val="00FD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3AC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2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alcus.ru/kalkulyator-pene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958F4A8C</Template>
  <TotalTime>147</TotalTime>
  <Pages>6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123</cp:lastModifiedBy>
  <cp:revision>16</cp:revision>
  <dcterms:created xsi:type="dcterms:W3CDTF">2025-03-06T09:35:00Z</dcterms:created>
  <dcterms:modified xsi:type="dcterms:W3CDTF">2025-03-13T09:26:00Z</dcterms:modified>
</cp:coreProperties>
</file>