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0EA350" w14:textId="33335C13" w:rsidR="007C1162" w:rsidRDefault="007C1162" w:rsidP="007C116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2D9C1BEA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НАЦИОНАЛЬНЫЙ ИССЛЕДОВАТЕЛЬСКИЙ</w:t>
      </w:r>
    </w:p>
    <w:p w14:paraId="58E7B068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ТОМСКИЙ ГОСУДАРСТВЕННЫЙ УНИВЕРСИТЕТ (НИ ТГУ)</w:t>
      </w:r>
    </w:p>
    <w:p w14:paraId="4B675BCC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прикладной математики и компьютерных наук</w:t>
      </w:r>
    </w:p>
    <w:p w14:paraId="57398F07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30EB4A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BF575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8770B1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FAEAFB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1546E5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4DA35F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8147BB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A9B110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FAB4B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14:paraId="71F48F4C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2A523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A1E346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98CA9A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ОТЧЕТ</w:t>
      </w:r>
    </w:p>
    <w:p w14:paraId="51A12513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182D69" w14:textId="54D4BF46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«Лабораторная </w:t>
      </w:r>
      <w:r w:rsidR="00F054B5"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 w:rsidR="002A73AE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7092D102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693EF3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«Внедрение и тестирование программного обеспечения»</w:t>
      </w:r>
    </w:p>
    <w:p w14:paraId="1FA0C89F" w14:textId="77777777" w:rsidR="007C1162" w:rsidRDefault="007C1162" w:rsidP="007C1162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3D3527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2D1E9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FC5A35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1D6FAE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524A89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02724A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E758ED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4B3FFC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E26FC1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E60459" w14:textId="77777777" w:rsidR="007C1162" w:rsidRDefault="007C1162" w:rsidP="007C1162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419DE0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51528885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664C309A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</w:t>
      </w:r>
    </w:p>
    <w:p w14:paraId="13F17F6E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 группы № 932205</w:t>
      </w:r>
    </w:p>
    <w:p w14:paraId="32B25FA0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Викторов Всеволод Андреевич</w:t>
      </w:r>
    </w:p>
    <w:p w14:paraId="000B4D9A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4CACC391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</w:t>
      </w:r>
    </w:p>
    <w:p w14:paraId="1AD77B7A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p w14:paraId="57A8CAB7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Мокина Елена Евгеньевна</w:t>
      </w:r>
    </w:p>
    <w:p w14:paraId="0175AEB1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1ABB7879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250967F7" w14:textId="77777777" w:rsidR="007C1162" w:rsidRDefault="007C1162" w:rsidP="007C1162">
      <w:pPr>
        <w:spacing w:line="240" w:lineRule="auto"/>
        <w:ind w:left="5387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74E641EF" w14:textId="77777777" w:rsidR="007C1162" w:rsidRDefault="007C1162" w:rsidP="007C1162">
      <w:pPr>
        <w:spacing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407C7628" w14:textId="77777777" w:rsidR="007C1162" w:rsidRDefault="007C1162" w:rsidP="007C1162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01CDB639" w14:textId="77777777" w:rsidR="007C1162" w:rsidRDefault="007C1162" w:rsidP="007C1162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4BD46C71" w14:textId="77777777" w:rsidR="007C1162" w:rsidRDefault="007C1162" w:rsidP="007C1162">
      <w:pPr>
        <w:spacing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14:paraId="330E36BF" w14:textId="1B5A9610" w:rsidR="007C1162" w:rsidRPr="00FC13B1" w:rsidRDefault="007C1162" w:rsidP="00FC13B1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Томск – 2025.</w:t>
      </w:r>
    </w:p>
    <w:p w14:paraId="4B382157" w14:textId="2A15DCDE" w:rsidR="00281E3D" w:rsidRDefault="002A73AE" w:rsidP="00281E3D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A73AE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Тестирование API</w:t>
      </w:r>
    </w:p>
    <w:p w14:paraId="41D6C52E" w14:textId="211582E2" w:rsidR="00E16D31" w:rsidRPr="002A73AE" w:rsidRDefault="00E16D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C3DE1E" w14:textId="77777777" w:rsidR="002A73AE" w:rsidRDefault="002A73AE" w:rsidP="002A73AE">
      <w:pPr>
        <w:jc w:val="both"/>
      </w:pPr>
      <w:r>
        <w:t xml:space="preserve">Выбран </w:t>
      </w:r>
      <w:proofErr w:type="spellStart"/>
      <w:r>
        <w:rPr>
          <w:sz w:val="20"/>
          <w:szCs w:val="20"/>
          <w:highlight w:val="white"/>
        </w:rPr>
        <w:t>CheapShark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api</w:t>
      </w:r>
      <w:proofErr w:type="spellEnd"/>
      <w:r>
        <w:rPr>
          <w:sz w:val="20"/>
          <w:szCs w:val="20"/>
          <w:highlight w:val="white"/>
        </w:rPr>
        <w:t xml:space="preserve"> </w:t>
      </w:r>
      <w:hyperlink r:id="rId6">
        <w:r>
          <w:rPr>
            <w:color w:val="1155CC"/>
            <w:sz w:val="20"/>
            <w:szCs w:val="20"/>
            <w:highlight w:val="white"/>
            <w:u w:val="single"/>
          </w:rPr>
          <w:t>https://apidocs.cheapshark.com/</w:t>
        </w:r>
      </w:hyperlink>
      <w:r>
        <w:t>, он позволяет получать информацию о играх, магазинах, в которых они продаются, и их ценах. API не требует ключа и авторизацию.</w:t>
      </w:r>
    </w:p>
    <w:p w14:paraId="032D045D" w14:textId="77777777" w:rsidR="002A73AE" w:rsidRDefault="002A73AE" w:rsidP="002A73AE">
      <w:pPr>
        <w:jc w:val="both"/>
      </w:pPr>
    </w:p>
    <w:p w14:paraId="710D17A2" w14:textId="77777777" w:rsidR="002A73AE" w:rsidRPr="00902A2D" w:rsidRDefault="002A73AE" w:rsidP="002A73AE">
      <w:pPr>
        <w:jc w:val="both"/>
        <w:rPr>
          <w:lang w:val="ru-RU"/>
        </w:rPr>
      </w:pPr>
      <w:r>
        <w:t xml:space="preserve">Создаем окружение с переменной </w:t>
      </w:r>
      <w:proofErr w:type="spellStart"/>
      <w:r>
        <w:t>url</w:t>
      </w:r>
      <w:proofErr w:type="spellEnd"/>
      <w:r>
        <w:t xml:space="preserve"> для адреса сайта, которая будет использоваться тремя коллекциями:</w:t>
      </w:r>
    </w:p>
    <w:p w14:paraId="1E50965F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1717ECB3" wp14:editId="0BE059F6">
            <wp:extent cx="5731200" cy="9398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56FF0" w14:textId="77777777" w:rsidR="002A73AE" w:rsidRDefault="002A73AE" w:rsidP="002A73AE">
      <w:pPr>
        <w:jc w:val="both"/>
      </w:pPr>
    </w:p>
    <w:p w14:paraId="29C41139" w14:textId="77777777" w:rsidR="002A73AE" w:rsidRDefault="002A73AE" w:rsidP="002A73AE">
      <w:pPr>
        <w:jc w:val="both"/>
      </w:pPr>
      <w:r>
        <w:t>Создаем коллекцию с запросом для получения доступных магазинов:</w:t>
      </w:r>
    </w:p>
    <w:p w14:paraId="61D572AD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38E7D80F" wp14:editId="315878F0">
            <wp:extent cx="5731200" cy="7493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D2ED0" w14:textId="77777777" w:rsidR="002A73AE" w:rsidRDefault="002A73AE" w:rsidP="002A73AE">
      <w:pPr>
        <w:jc w:val="both"/>
      </w:pPr>
    </w:p>
    <w:p w14:paraId="2D19C4D8" w14:textId="77777777" w:rsidR="002A73AE" w:rsidRDefault="002A73AE" w:rsidP="002A73AE">
      <w:pPr>
        <w:jc w:val="both"/>
      </w:pPr>
      <w:r>
        <w:t>Вывод запроса:</w:t>
      </w:r>
    </w:p>
    <w:p w14:paraId="50A15FCB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2A245F96" wp14:editId="5073D382">
            <wp:extent cx="5418146" cy="484507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146" cy="4845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4D9F8" w14:textId="77777777" w:rsidR="002A73AE" w:rsidRDefault="002A73AE" w:rsidP="002A73AE">
      <w:pPr>
        <w:jc w:val="both"/>
      </w:pPr>
    </w:p>
    <w:p w14:paraId="3B8AD629" w14:textId="77777777" w:rsidR="002A73AE" w:rsidRDefault="002A73AE" w:rsidP="002A73AE">
      <w:pPr>
        <w:jc w:val="both"/>
      </w:pPr>
      <w:r>
        <w:t>Создаем тестовый скрипт, который будет проверять наличие магазина в списке:</w:t>
      </w:r>
    </w:p>
    <w:p w14:paraId="5846BF48" w14:textId="77777777" w:rsidR="002A73AE" w:rsidRDefault="002A73AE" w:rsidP="002A73AE">
      <w:pPr>
        <w:jc w:val="both"/>
      </w:pPr>
    </w:p>
    <w:p w14:paraId="2D250593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06861026" wp14:editId="60264730">
            <wp:extent cx="5731200" cy="1905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398C5" w14:textId="77777777" w:rsidR="002A73AE" w:rsidRDefault="002A73AE" w:rsidP="002A73AE">
      <w:pPr>
        <w:jc w:val="both"/>
      </w:pPr>
    </w:p>
    <w:p w14:paraId="2218722B" w14:textId="77777777" w:rsidR="002A73AE" w:rsidRDefault="002A73AE" w:rsidP="002A73AE">
      <w:pPr>
        <w:jc w:val="both"/>
      </w:pPr>
      <w:r>
        <w:t>Создаем данные для тестов, где первые 4 теста должны его пройти, а 5 - заведомо ложный:</w:t>
      </w:r>
    </w:p>
    <w:p w14:paraId="1EE0A2BB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3785DDEC" wp14:editId="259F6647">
            <wp:extent cx="3338513" cy="1996718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1996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CFB042" w14:textId="77777777" w:rsidR="002A73AE" w:rsidRDefault="002A73AE" w:rsidP="002A73AE">
      <w:pPr>
        <w:jc w:val="both"/>
      </w:pPr>
    </w:p>
    <w:p w14:paraId="7CA9A306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6F236677" wp14:editId="3C1ED7AB">
            <wp:extent cx="5033963" cy="3307249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307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00F39" w14:textId="77777777" w:rsidR="002A73AE" w:rsidRDefault="002A73AE" w:rsidP="002A73AE">
      <w:pPr>
        <w:jc w:val="both"/>
      </w:pPr>
      <w:r>
        <w:t>Как и ожидалось, последний тест не пройден.</w:t>
      </w:r>
    </w:p>
    <w:p w14:paraId="38B4C2DE" w14:textId="77777777" w:rsidR="002A73AE" w:rsidRDefault="002A73AE" w:rsidP="002A73AE">
      <w:pPr>
        <w:jc w:val="both"/>
      </w:pPr>
      <w:r>
        <w:lastRenderedPageBreak/>
        <w:t>Создаем вторую коллекцию с запросом для получения информации об игре по названию:</w:t>
      </w:r>
    </w:p>
    <w:p w14:paraId="09A48B3B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06449F74" wp14:editId="11A5E0F0">
            <wp:extent cx="5731200" cy="8001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7DFBFA" w14:textId="77777777" w:rsidR="002A73AE" w:rsidRDefault="002A73AE" w:rsidP="002A73AE">
      <w:pPr>
        <w:jc w:val="both"/>
      </w:pPr>
      <w:r>
        <w:t xml:space="preserve">Пример вывода для запроса </w:t>
      </w:r>
      <w:proofErr w:type="spellStart"/>
      <w:r>
        <w:t>title</w:t>
      </w:r>
      <w:proofErr w:type="spellEnd"/>
      <w:r>
        <w:t>=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Witcher</w:t>
      </w:r>
      <w:proofErr w:type="spellEnd"/>
      <w:r>
        <w:t>:</w:t>
      </w:r>
    </w:p>
    <w:p w14:paraId="6438595E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23B308B8" wp14:editId="266230CB">
            <wp:extent cx="5731200" cy="23749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96A26" w14:textId="77777777" w:rsidR="002A73AE" w:rsidRDefault="002A73AE" w:rsidP="002A73AE">
      <w:pPr>
        <w:jc w:val="both"/>
      </w:pPr>
      <w:r>
        <w:t>Создаем тестовый скрипт, который будет проверять наличие нужной игры по части заголовка:</w:t>
      </w:r>
    </w:p>
    <w:p w14:paraId="29FA2F70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1FF6AD32" wp14:editId="555F1BA6">
            <wp:extent cx="5731200" cy="25400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AAA49" w14:textId="77777777" w:rsidR="002A73AE" w:rsidRDefault="002A73AE" w:rsidP="002A73AE">
      <w:pPr>
        <w:jc w:val="both"/>
      </w:pPr>
      <w:r>
        <w:t>Создаем данные для тестов, где первые 3 теста должны пройти, а 4 заведомо ложный:</w:t>
      </w:r>
    </w:p>
    <w:p w14:paraId="1463A11E" w14:textId="77777777" w:rsidR="002A73AE" w:rsidRDefault="002A73AE" w:rsidP="002A73AE">
      <w:pPr>
        <w:jc w:val="both"/>
      </w:pPr>
    </w:p>
    <w:p w14:paraId="4D28B345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3CB489E5" wp14:editId="751AE0D1">
            <wp:extent cx="3714750" cy="942975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240D3" w14:textId="77777777" w:rsidR="002A73AE" w:rsidRDefault="002A73AE" w:rsidP="002A73AE">
      <w:pPr>
        <w:jc w:val="both"/>
      </w:pPr>
    </w:p>
    <w:p w14:paraId="132DA191" w14:textId="77777777" w:rsidR="002A73AE" w:rsidRDefault="002A73AE" w:rsidP="002A73AE">
      <w:pPr>
        <w:jc w:val="both"/>
      </w:pPr>
      <w:r>
        <w:rPr>
          <w:noProof/>
          <w:lang w:val="ru-RU"/>
        </w:rPr>
        <w:lastRenderedPageBreak/>
        <w:drawing>
          <wp:inline distT="114300" distB="114300" distL="114300" distR="114300" wp14:anchorId="232FAED5" wp14:editId="7752F36C">
            <wp:extent cx="5731200" cy="21082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BF305" w14:textId="77777777" w:rsidR="002A73AE" w:rsidRDefault="002A73AE" w:rsidP="002A73AE">
      <w:pPr>
        <w:jc w:val="both"/>
      </w:pPr>
      <w:r>
        <w:t>Все отработало как нужно.</w:t>
      </w:r>
    </w:p>
    <w:p w14:paraId="71C6DB42" w14:textId="77777777" w:rsidR="002A73AE" w:rsidRDefault="002A73AE" w:rsidP="002A73AE">
      <w:pPr>
        <w:jc w:val="both"/>
      </w:pPr>
    </w:p>
    <w:p w14:paraId="74D66803" w14:textId="77777777" w:rsidR="002A73AE" w:rsidRDefault="002A73AE" w:rsidP="002A73AE">
      <w:pPr>
        <w:jc w:val="both"/>
      </w:pPr>
      <w:r>
        <w:t xml:space="preserve">Создаем третью коллекцию с запросом для получения информации о продающейся игре по </w:t>
      </w:r>
      <w:proofErr w:type="spellStart"/>
      <w:r>
        <w:t>SteamAppID</w:t>
      </w:r>
      <w:proofErr w:type="spellEnd"/>
      <w:r>
        <w:t>:</w:t>
      </w:r>
    </w:p>
    <w:p w14:paraId="606130CD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44517277" wp14:editId="03A11F5E">
            <wp:extent cx="5731200" cy="10160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A101A" w14:textId="77777777" w:rsidR="002A73AE" w:rsidRDefault="002A73AE" w:rsidP="002A73AE">
      <w:pPr>
        <w:jc w:val="both"/>
      </w:pPr>
      <w:r>
        <w:t xml:space="preserve">Пример вывода для параметра </w:t>
      </w:r>
      <w:proofErr w:type="spellStart"/>
      <w:r>
        <w:t>steamAppID</w:t>
      </w:r>
      <w:proofErr w:type="spellEnd"/>
      <w:r>
        <w:t>=292030:</w:t>
      </w:r>
    </w:p>
    <w:p w14:paraId="2C6EE38A" w14:textId="6005689F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573D0E59" wp14:editId="5C5C44D2">
            <wp:extent cx="5731200" cy="30607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BED37" w14:textId="77777777" w:rsidR="002A73AE" w:rsidRDefault="002A73AE" w:rsidP="002A73AE">
      <w:pPr>
        <w:jc w:val="both"/>
      </w:pPr>
    </w:p>
    <w:p w14:paraId="0B6826C8" w14:textId="77777777" w:rsidR="002A73AE" w:rsidRDefault="002A73AE" w:rsidP="002A73AE">
      <w:pPr>
        <w:jc w:val="both"/>
      </w:pPr>
      <w:r>
        <w:t>Сделаем тест, проверяющий наличие строки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Witcher</w:t>
      </w:r>
      <w:proofErr w:type="spellEnd"/>
      <w:r>
        <w:t xml:space="preserve"> 3: </w:t>
      </w:r>
      <w:proofErr w:type="spellStart"/>
      <w:r>
        <w:t>Wild</w:t>
      </w:r>
      <w:proofErr w:type="spellEnd"/>
      <w:r>
        <w:t xml:space="preserve"> </w:t>
      </w:r>
      <w:proofErr w:type="spellStart"/>
      <w:r>
        <w:t>Hunt</w:t>
      </w:r>
      <w:proofErr w:type="spellEnd"/>
      <w:r>
        <w:t>" в ответе:</w:t>
      </w:r>
    </w:p>
    <w:p w14:paraId="35A48B4B" w14:textId="77777777" w:rsidR="002A73AE" w:rsidRDefault="002A73AE" w:rsidP="002A73AE">
      <w:pPr>
        <w:jc w:val="both"/>
      </w:pPr>
      <w:r>
        <w:rPr>
          <w:noProof/>
          <w:lang w:val="ru-RU"/>
        </w:rPr>
        <w:lastRenderedPageBreak/>
        <w:drawing>
          <wp:inline distT="114300" distB="114300" distL="114300" distR="114300" wp14:anchorId="5AC919FC" wp14:editId="6FF6AF63">
            <wp:extent cx="5731200" cy="19177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07E69" w14:textId="77777777" w:rsidR="002A73AE" w:rsidRDefault="002A73AE" w:rsidP="002A73AE">
      <w:pPr>
        <w:jc w:val="both"/>
      </w:pPr>
      <w:r>
        <w:rPr>
          <w:noProof/>
          <w:lang w:val="ru-RU"/>
        </w:rPr>
        <w:drawing>
          <wp:inline distT="114300" distB="114300" distL="114300" distR="114300" wp14:anchorId="65B356CF" wp14:editId="2C162821">
            <wp:extent cx="4314825" cy="168592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E4488" w14:textId="77777777" w:rsidR="002A73AE" w:rsidRDefault="002A73AE" w:rsidP="002A73AE">
      <w:pPr>
        <w:jc w:val="both"/>
      </w:pPr>
      <w:r>
        <w:t>Тест пройден.</w:t>
      </w:r>
    </w:p>
    <w:p w14:paraId="4E2E18DE" w14:textId="09004A19" w:rsidR="00AE09B1" w:rsidRPr="00902A2D" w:rsidRDefault="00AE09B1" w:rsidP="00902A2D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3D8D814" w14:textId="293E6850" w:rsidR="005D605A" w:rsidRPr="005D605A" w:rsidRDefault="00902A2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Дополнительный пример: н</w:t>
      </w:r>
      <w:r w:rsidR="005D605A">
        <w:rPr>
          <w:rFonts w:ascii="Times New Roman" w:eastAsia="Times New Roman" w:hAnsi="Times New Roman" w:cs="Times New Roman"/>
          <w:sz w:val="24"/>
          <w:szCs w:val="24"/>
          <w:lang w:val="ru-RU"/>
        </w:rPr>
        <w:t>аписанный скрипт для тестирования получаемых данных</w:t>
      </w:r>
      <w:r w:rsidR="005D605A" w:rsidRPr="005D605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394C2301" w14:textId="4A6F31D6" w:rsidR="005D605A" w:rsidRDefault="005D605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D605A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6D7C8FE" wp14:editId="226E3128">
            <wp:extent cx="5733415" cy="1709420"/>
            <wp:effectExtent l="0" t="0" r="63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D9B1" w14:textId="2919F974" w:rsidR="005D605A" w:rsidRDefault="005D605A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Корректный вывод относительно файлов в </w:t>
      </w:r>
      <w:r w:rsidRPr="005D605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csv</w:t>
      </w:r>
      <w:r w:rsidRPr="005D605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648396C1" w14:textId="273A3D05" w:rsidR="005D605A" w:rsidRDefault="005D605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D605A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17972A4" wp14:editId="17EEFE2F">
            <wp:extent cx="5733415" cy="303720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A2D">
        <w:rPr>
          <w:rFonts w:ascii="Times New Roman" w:eastAsia="Times New Roman" w:hAnsi="Times New Roman" w:cs="Times New Roman"/>
          <w:sz w:val="24"/>
          <w:szCs w:val="24"/>
          <w:lang w:val="ru-RU"/>
        </w:rPr>
        <w:t>файл</w:t>
      </w:r>
      <w:r w:rsidR="00902A2D">
        <w:rPr>
          <w:rFonts w:ascii="Times New Roman" w:eastAsia="Times New Roman" w:hAnsi="Times New Roman" w:cs="Times New Roman"/>
          <w:sz w:val="24"/>
          <w:szCs w:val="24"/>
          <w:lang w:val="en-US"/>
        </w:rPr>
        <w:t>.csv:</w:t>
      </w:r>
      <w:r w:rsidR="00902A2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902A2D" w:rsidRPr="00902A2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043A07E" wp14:editId="3D70B3AD">
            <wp:extent cx="1286055" cy="1066949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605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CC71" w14:textId="77777777" w:rsidR="00902A2D" w:rsidRPr="00902A2D" w:rsidRDefault="00902A2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sectPr w:rsidR="00902A2D" w:rsidRPr="00902A2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649BE"/>
    <w:multiLevelType w:val="hybridMultilevel"/>
    <w:tmpl w:val="8E0E2BF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B3039CC"/>
    <w:multiLevelType w:val="hybridMultilevel"/>
    <w:tmpl w:val="FB02FF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AA08D8"/>
    <w:multiLevelType w:val="hybridMultilevel"/>
    <w:tmpl w:val="ED86D8A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3120878"/>
    <w:multiLevelType w:val="hybridMultilevel"/>
    <w:tmpl w:val="001A4A18"/>
    <w:lvl w:ilvl="0" w:tplc="B80C2E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2466F"/>
    <w:rsid w:val="000C2A77"/>
    <w:rsid w:val="00281E3D"/>
    <w:rsid w:val="002A73AE"/>
    <w:rsid w:val="00325C51"/>
    <w:rsid w:val="004A37B3"/>
    <w:rsid w:val="00554BAB"/>
    <w:rsid w:val="005D605A"/>
    <w:rsid w:val="007C1162"/>
    <w:rsid w:val="00887F86"/>
    <w:rsid w:val="00902A2D"/>
    <w:rsid w:val="009D79CA"/>
    <w:rsid w:val="00A2466F"/>
    <w:rsid w:val="00A50FD7"/>
    <w:rsid w:val="00AE09B1"/>
    <w:rsid w:val="00B20279"/>
    <w:rsid w:val="00C919AD"/>
    <w:rsid w:val="00E16D31"/>
    <w:rsid w:val="00EE7627"/>
    <w:rsid w:val="00F054B5"/>
    <w:rsid w:val="00FC1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3AC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887F86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C11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11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887F86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C11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11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12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apidocs.cheapshark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7AB3D738</Template>
  <TotalTime>244</TotalTime>
  <Pages>7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IAMCS</Company>
  <LinksUpToDate>false</LinksUpToDate>
  <CharactersWithSpaces>1812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123</cp:lastModifiedBy>
  <cp:revision>13</cp:revision>
  <dcterms:created xsi:type="dcterms:W3CDTF">2025-03-06T09:35:00Z</dcterms:created>
  <dcterms:modified xsi:type="dcterms:W3CDTF">2025-03-13T09:59:00Z</dcterms:modified>
</cp:coreProperties>
</file>